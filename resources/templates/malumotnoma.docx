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657D" w14:textId="5679391C" w:rsidR="00AF0283" w:rsidRPr="002840B5" w:rsidRDefault="00AF0283" w:rsidP="00DF3562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09802895" w14:textId="25F18898" w:rsidR="00AF0283" w:rsidRDefault="00FA39CF" w:rsidP="009E171F">
      <w:pPr>
        <w:widowControl w:val="0"/>
        <w:tabs>
          <w:tab w:val="left" w:pos="8820"/>
        </w:tabs>
        <w:autoSpaceDE w:val="0"/>
        <w:autoSpaceDN w:val="0"/>
        <w:adjustRightInd w:val="0"/>
        <w:ind w:right="1202"/>
        <w:jc w:val="center"/>
        <w:rPr>
          <w:b/>
          <w:bCs/>
          <w:sz w:val="28"/>
          <w:szCs w:val="28"/>
          <w:lang w:val="uz-Cyrl-UZ"/>
        </w:rPr>
      </w:pPr>
      <w:r w:rsidRPr="002840B5">
        <w:rPr>
          <w:noProof/>
          <w:sz w:val="22"/>
          <w:szCs w:val="22"/>
          <w:lang w:val="uz-Cyrl-UZ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23FFD2F" wp14:editId="353DFBCC">
                <wp:simplePos x="0" y="0"/>
                <wp:positionH relativeFrom="column">
                  <wp:posOffset>5263515</wp:posOffset>
                </wp:positionH>
                <wp:positionV relativeFrom="paragraph">
                  <wp:posOffset>241300</wp:posOffset>
                </wp:positionV>
                <wp:extent cx="1080135" cy="1383030"/>
                <wp:effectExtent l="11430" t="5080" r="13335" b="12065"/>
                <wp:wrapNone/>
                <wp:docPr id="1781275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383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EF4CC" w14:textId="719B3A19" w:rsidR="00E47F12" w:rsidRPr="00E862F9" w:rsidRDefault="00801C9E" w:rsidP="00E862F9">
                            <w:pPr>
                              <w:jc w:val="center"/>
                              <w:rPr>
                                <w:b/>
                                <w:sz w:val="18"/>
                                <w:lang w:val="uz-Cyrl-UZ"/>
                              </w:rPr>
                            </w:pPr>
                            <w:r w:rsidRPr="00801C9E">
                              <w:rPr>
                                <w:sz w:val="21"/>
                                <w:szCs w:val="21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FFD2F" id="Rectangle 6" o:spid="_x0000_s1026" style="position:absolute;left:0;text-align:left;margin-left:414.45pt;margin-top:19pt;width:85.05pt;height:108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">
                <v:textbox>
                  <w:txbxContent>
                    <w:p w14:paraId="629EF4CC" w14:textId="719B3A19" w:rsidR="00E47F12" w:rsidRPr="00E862F9" w:rsidRDefault="00801C9E" w:rsidP="00E862F9">
                      <w:pPr>
                        <w:jc w:val="center"/>
                        <w:rPr>
                          <w:b/>
                          <w:sz w:val="18"/>
                          <w:lang w:val="uz-Cyrl-UZ"/>
                        </w:rPr>
                      </w:pPr>
                      <w:r w:rsidRPr="00801C9E">
                        <w:rPr>
                          <w:sz w:val="21"/>
                          <w:szCs w:val="21"/>
                        </w:rPr>
                        <w:t>${photo}</w:t>
                      </w:r>
                    </w:p>
                  </w:txbxContent>
                </v:textbox>
              </v:rect>
            </w:pict>
          </mc:Fallback>
        </mc:AlternateContent>
      </w:r>
      <w:r w:rsidR="00801C9E" w:rsidRPr="00801C9E">
        <w:rPr>
          <w:rFonts w:ascii="Courier New" w:hAnsi="Courier New" w:cs="Courier New"/>
          <w:color w:val="D7BA7D"/>
          <w:sz w:val="18"/>
          <w:szCs w:val="18"/>
        </w:rPr>
        <w:t xml:space="preserve"> </w:t>
      </w:r>
      <w:r w:rsidR="00801C9E" w:rsidRPr="00801C9E">
        <w:rPr>
          <w:noProof/>
          <w:sz w:val="22"/>
          <w:szCs w:val="22"/>
        </w:rPr>
        <w:t>${full_name}</w:t>
      </w:r>
    </w:p>
    <w:p w14:paraId="14A18A23" w14:textId="77777777" w:rsidR="009E171F" w:rsidRPr="002840B5" w:rsidRDefault="009E171F" w:rsidP="009E171F">
      <w:pPr>
        <w:widowControl w:val="0"/>
        <w:tabs>
          <w:tab w:val="left" w:pos="8820"/>
        </w:tabs>
        <w:autoSpaceDE w:val="0"/>
        <w:autoSpaceDN w:val="0"/>
        <w:adjustRightInd w:val="0"/>
        <w:ind w:right="1202"/>
        <w:jc w:val="center"/>
        <w:rPr>
          <w:sz w:val="28"/>
          <w:szCs w:val="28"/>
          <w:lang w:val="uz-Cyrl-UZ"/>
        </w:rPr>
      </w:pPr>
    </w:p>
    <w:p w14:paraId="143D286D" w14:textId="06FFE5EF" w:rsidR="00AF0283" w:rsidRPr="00B11D04" w:rsidRDefault="00801C9E" w:rsidP="009E171F">
      <w:pPr>
        <w:widowControl w:val="0"/>
        <w:tabs>
          <w:tab w:val="left" w:pos="675"/>
        </w:tabs>
        <w:autoSpaceDE w:val="0"/>
        <w:autoSpaceDN w:val="0"/>
        <w:adjustRightInd w:val="0"/>
        <w:rPr>
          <w:lang w:val="uz-Cyrl-UZ"/>
        </w:rPr>
      </w:pPr>
      <w:r w:rsidRPr="00801C9E">
        <w:rPr>
          <w:lang w:val="en-US"/>
        </w:rPr>
        <w:t>${position_start_date}</w:t>
      </w:r>
      <w:r w:rsidR="00AE1859" w:rsidRPr="00B11D04">
        <w:rPr>
          <w:lang w:val="uz-Cyrl-UZ"/>
        </w:rPr>
        <w:t>дан:</w:t>
      </w:r>
    </w:p>
    <w:p w14:paraId="258442D4" w14:textId="76E064F0" w:rsidR="009E171F" w:rsidRDefault="00801C9E" w:rsidP="009E171F">
      <w:pPr>
        <w:rPr>
          <w:b/>
          <w:bCs/>
          <w:lang w:val="en-US"/>
        </w:rPr>
      </w:pPr>
      <w:r w:rsidRPr="00801C9E">
        <w:rPr>
          <w:b/>
          <w:bCs/>
          <w:lang w:val="en-US"/>
        </w:rPr>
        <w:t>${current_position}</w:t>
      </w:r>
    </w:p>
    <w:p w14:paraId="4ACA1342" w14:textId="77777777" w:rsidR="00801C9E" w:rsidRPr="00801C9E" w:rsidRDefault="00801C9E" w:rsidP="009E171F">
      <w:pPr>
        <w:rPr>
          <w:lang w:val="en-US"/>
        </w:rPr>
      </w:pPr>
    </w:p>
    <w:p w14:paraId="5E047F4D" w14:textId="77777777" w:rsidR="00AF0283" w:rsidRPr="00B11D04" w:rsidRDefault="00AF0283" w:rsidP="009E171F">
      <w:pPr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B11D04">
        <w:rPr>
          <w:b/>
          <w:bCs/>
          <w:lang w:val="uz-Cyrl-UZ"/>
        </w:rPr>
        <w:t>Ту</w:t>
      </w:r>
      <w:r w:rsidR="008E5C34" w:rsidRPr="00B11D04">
        <w:rPr>
          <w:b/>
          <w:bCs/>
          <w:lang w:val="uz-Cyrl-UZ"/>
        </w:rPr>
        <w:t>ғ</w:t>
      </w:r>
      <w:r w:rsidRPr="00B11D04">
        <w:rPr>
          <w:b/>
          <w:bCs/>
          <w:lang w:val="uz-Cyrl-UZ"/>
        </w:rPr>
        <w:t>илган йили:</w:t>
      </w:r>
      <w:r w:rsidRPr="00B11D04">
        <w:rPr>
          <w:lang w:val="uz-Cyrl-UZ"/>
        </w:rPr>
        <w:tab/>
      </w:r>
      <w:r w:rsidRPr="00B11D04">
        <w:rPr>
          <w:b/>
          <w:bCs/>
          <w:lang w:val="uz-Cyrl-UZ"/>
        </w:rPr>
        <w:t>Ту</w:t>
      </w:r>
      <w:r w:rsidR="008E5C34" w:rsidRPr="00B11D04">
        <w:rPr>
          <w:b/>
          <w:bCs/>
          <w:lang w:val="uz-Cyrl-UZ"/>
        </w:rPr>
        <w:t>ғ</w:t>
      </w:r>
      <w:r w:rsidRPr="00B11D04">
        <w:rPr>
          <w:b/>
          <w:bCs/>
          <w:lang w:val="uz-Cyrl-UZ"/>
        </w:rPr>
        <w:t>илган жойи:</w:t>
      </w:r>
    </w:p>
    <w:p w14:paraId="6D94A754" w14:textId="3F18832A" w:rsidR="00AF0283" w:rsidRPr="00B11D04" w:rsidRDefault="00801C9E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lang w:val="uz-Cyrl-UZ"/>
        </w:rPr>
      </w:pPr>
      <w:r w:rsidRPr="00801C9E">
        <w:t>${birth_date}</w:t>
      </w:r>
      <w:r w:rsidR="00AF0283" w:rsidRPr="00B11D04">
        <w:rPr>
          <w:lang w:val="uz-Cyrl-UZ"/>
        </w:rPr>
        <w:tab/>
      </w:r>
      <w:r w:rsidRPr="00801C9E">
        <w:t>${birth_place}</w:t>
      </w:r>
    </w:p>
    <w:p w14:paraId="7AE4331B" w14:textId="77777777" w:rsidR="00AF0283" w:rsidRPr="00B11D04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lang w:val="uz-Cyrl-UZ"/>
        </w:rPr>
      </w:pPr>
      <w:r w:rsidRPr="00B11D04">
        <w:rPr>
          <w:b/>
          <w:bCs/>
          <w:lang w:val="uz-Cyrl-UZ"/>
        </w:rPr>
        <w:t>Миллати:</w:t>
      </w:r>
      <w:r w:rsidRPr="00B11D04">
        <w:rPr>
          <w:lang w:val="uz-Cyrl-UZ"/>
        </w:rPr>
        <w:tab/>
      </w:r>
      <w:r w:rsidRPr="00B11D04">
        <w:rPr>
          <w:b/>
          <w:bCs/>
          <w:lang w:val="uz-Cyrl-UZ"/>
        </w:rPr>
        <w:t>Партиявийлиги:</w:t>
      </w:r>
    </w:p>
    <w:p w14:paraId="1F897ABD" w14:textId="1F45F3BB" w:rsidR="00AF0283" w:rsidRPr="00B11D04" w:rsidRDefault="00801C9E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801C9E">
        <w:t>${nationality}</w:t>
      </w:r>
      <w:r w:rsidR="00AF0283" w:rsidRPr="00B11D04">
        <w:rPr>
          <w:lang w:val="uz-Cyrl-UZ"/>
        </w:rPr>
        <w:tab/>
      </w:r>
      <w:r w:rsidRPr="00801C9E">
        <w:t>${party_affiliation}</w:t>
      </w:r>
    </w:p>
    <w:p w14:paraId="783655BC" w14:textId="77777777" w:rsidR="00AF0283" w:rsidRPr="00B11D04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lang w:val="uz-Cyrl-UZ"/>
        </w:rPr>
      </w:pPr>
      <w:r w:rsidRPr="00B11D04">
        <w:rPr>
          <w:b/>
          <w:bCs/>
          <w:lang w:val="uz-Cyrl-UZ"/>
        </w:rPr>
        <w:t>Маълумоти:</w:t>
      </w:r>
      <w:r w:rsidRPr="00B11D04">
        <w:rPr>
          <w:lang w:val="uz-Cyrl-UZ"/>
        </w:rPr>
        <w:tab/>
      </w:r>
      <w:r w:rsidRPr="00B11D04">
        <w:rPr>
          <w:b/>
          <w:bCs/>
          <w:lang w:val="uz-Cyrl-UZ"/>
        </w:rPr>
        <w:t>Тамомлаган:</w:t>
      </w:r>
    </w:p>
    <w:p w14:paraId="57840C86" w14:textId="5B4F1E33" w:rsidR="00BB68CB" w:rsidRPr="00B11D04" w:rsidRDefault="00801C9E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lang w:val="uz-Cyrl-UZ"/>
        </w:rPr>
      </w:pPr>
      <w:r w:rsidRPr="00801C9E">
        <w:t>${education_level}</w:t>
      </w:r>
      <w:r w:rsidR="00BB68CB" w:rsidRPr="00B11D04">
        <w:rPr>
          <w:lang w:val="uz-Cyrl-UZ"/>
        </w:rPr>
        <w:tab/>
      </w:r>
      <w:r w:rsidRPr="00801C9E">
        <w:t>${education_completion}</w:t>
      </w:r>
    </w:p>
    <w:p w14:paraId="3C01BE08" w14:textId="77777777" w:rsidR="00801C9E" w:rsidRPr="00801C9E" w:rsidRDefault="00AF0283" w:rsidP="00801C9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</w:pPr>
      <w:r w:rsidRPr="00B11D04">
        <w:rPr>
          <w:b/>
          <w:bCs/>
          <w:lang w:val="uz-Cyrl-UZ"/>
        </w:rPr>
        <w:t>Маълумоти бўйича мутахассислиги:</w:t>
      </w:r>
      <w:r w:rsidR="002456FC" w:rsidRPr="00B11D04">
        <w:rPr>
          <w:b/>
          <w:bCs/>
          <w:lang w:val="uz-Cyrl-UZ"/>
        </w:rPr>
        <w:tab/>
      </w:r>
      <w:r w:rsidR="00801C9E" w:rsidRPr="00801C9E">
        <w:t>${specialty_by_education}</w:t>
      </w:r>
    </w:p>
    <w:p w14:paraId="036D058A" w14:textId="29E41D89" w:rsidR="00AF0283" w:rsidRPr="00B11D04" w:rsidRDefault="00AF0283" w:rsidP="00801C9E">
      <w:pPr>
        <w:widowControl w:val="0"/>
        <w:tabs>
          <w:tab w:val="left" w:pos="4320"/>
        </w:tabs>
        <w:autoSpaceDE w:val="0"/>
        <w:autoSpaceDN w:val="0"/>
        <w:adjustRightInd w:val="0"/>
        <w:spacing w:before="160"/>
        <w:ind w:left="4321" w:hanging="4321"/>
        <w:rPr>
          <w:lang w:val="uz-Cyrl-UZ"/>
        </w:rPr>
      </w:pPr>
      <w:r w:rsidRPr="00B11D04">
        <w:rPr>
          <w:b/>
          <w:bCs/>
          <w:lang w:val="uz-Cyrl-UZ"/>
        </w:rPr>
        <w:t>Илмий даражаси:</w:t>
      </w:r>
      <w:r w:rsidRPr="00B11D04">
        <w:rPr>
          <w:lang w:val="uz-Cyrl-UZ"/>
        </w:rPr>
        <w:tab/>
      </w:r>
      <w:r w:rsidRPr="00B11D04">
        <w:rPr>
          <w:b/>
          <w:bCs/>
          <w:lang w:val="uz-Cyrl-UZ"/>
        </w:rPr>
        <w:t>Илмий унвони:</w:t>
      </w:r>
    </w:p>
    <w:p w14:paraId="087A4066" w14:textId="6FB9781F" w:rsidR="00AF0283" w:rsidRPr="00B11D04" w:rsidRDefault="00801C9E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lang w:val="uz-Cyrl-UZ"/>
        </w:rPr>
      </w:pPr>
      <w:r w:rsidRPr="00801C9E">
        <w:t>${academic_degree}</w:t>
      </w:r>
      <w:r w:rsidR="00AF0283" w:rsidRPr="00B11D04">
        <w:rPr>
          <w:lang w:val="uz-Cyrl-UZ"/>
        </w:rPr>
        <w:tab/>
      </w:r>
      <w:r w:rsidRPr="00801C9E">
        <w:t>${academic_title}</w:t>
      </w:r>
    </w:p>
    <w:p w14:paraId="5505448C" w14:textId="77777777" w:rsidR="00AF0283" w:rsidRPr="00B11D04" w:rsidRDefault="008E5C34" w:rsidP="00F119D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lang w:val="uz-Cyrl-UZ"/>
        </w:rPr>
      </w:pPr>
      <w:r w:rsidRPr="00B11D04">
        <w:rPr>
          <w:b/>
          <w:bCs/>
          <w:lang w:val="uz-Cyrl-UZ"/>
        </w:rPr>
        <w:t>Қ</w:t>
      </w:r>
      <w:r w:rsidR="00AF0283" w:rsidRPr="00B11D04">
        <w:rPr>
          <w:b/>
          <w:bCs/>
          <w:lang w:val="uz-Cyrl-UZ"/>
        </w:rPr>
        <w:t>айси чет тилларини билади:</w:t>
      </w:r>
    </w:p>
    <w:p w14:paraId="1D38B0CE" w14:textId="77777777" w:rsidR="00801C9E" w:rsidRPr="00801C9E" w:rsidRDefault="00801C9E" w:rsidP="00F119D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801C9E">
        <w:rPr>
          <w:lang w:val="uz-Cyrl-UZ"/>
        </w:rPr>
        <w:t>${foreign_languages}</w:t>
      </w:r>
    </w:p>
    <w:p w14:paraId="5D87BDF4" w14:textId="236CBA6D" w:rsidR="00AF0283" w:rsidRPr="00B11D04" w:rsidRDefault="00AF0283" w:rsidP="00F119D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lang w:val="uz-Cyrl-UZ"/>
        </w:rPr>
      </w:pPr>
      <w:r w:rsidRPr="00B11D04">
        <w:rPr>
          <w:b/>
          <w:bCs/>
          <w:lang w:val="uz-Cyrl-UZ"/>
        </w:rPr>
        <w:t>Давлат мукофотлари билан та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>дирланганми (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>ана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>а):</w:t>
      </w:r>
    </w:p>
    <w:p w14:paraId="2659B1EE" w14:textId="77777777" w:rsidR="00801C9E" w:rsidRPr="00801C9E" w:rsidRDefault="00801C9E" w:rsidP="00F119D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noProof/>
        </w:rPr>
      </w:pPr>
      <w:r w:rsidRPr="00801C9E">
        <w:rPr>
          <w:noProof/>
        </w:rPr>
        <w:t>${state_awards}</w:t>
      </w:r>
    </w:p>
    <w:p w14:paraId="7F2F7635" w14:textId="587BF458" w:rsidR="00AF0283" w:rsidRPr="00B11D04" w:rsidRDefault="00AF0283" w:rsidP="00F119D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lang w:val="uz-Cyrl-UZ"/>
        </w:rPr>
      </w:pPr>
      <w:r w:rsidRPr="00B11D04">
        <w:rPr>
          <w:b/>
          <w:bCs/>
          <w:lang w:val="uz-Cyrl-UZ"/>
        </w:rPr>
        <w:t>Хал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 xml:space="preserve"> депутатлари, республика, вилоят, ша</w:t>
      </w:r>
      <w:r w:rsidR="008E5C34" w:rsidRPr="00B11D04">
        <w:rPr>
          <w:b/>
          <w:bCs/>
          <w:lang w:val="uz-Cyrl-UZ"/>
        </w:rPr>
        <w:t>ҳ</w:t>
      </w:r>
      <w:r w:rsidRPr="00B11D04">
        <w:rPr>
          <w:b/>
          <w:bCs/>
          <w:lang w:val="uz-Cyrl-UZ"/>
        </w:rPr>
        <w:t>ар ва туман Кенгаши депутатими ёки бош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>а</w:t>
      </w:r>
    </w:p>
    <w:p w14:paraId="5AD6D5E6" w14:textId="77777777" w:rsidR="00AF0283" w:rsidRPr="00B11D04" w:rsidRDefault="00AF0283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lang w:val="uz-Cyrl-UZ"/>
        </w:rPr>
      </w:pPr>
      <w:r w:rsidRPr="00B11D04">
        <w:rPr>
          <w:b/>
          <w:bCs/>
          <w:lang w:val="uz-Cyrl-UZ"/>
        </w:rPr>
        <w:t>сайланадиган органларнинг аъзосими (тўли</w:t>
      </w:r>
      <w:r w:rsidR="008E5C34" w:rsidRPr="00B11D04">
        <w:rPr>
          <w:b/>
          <w:bCs/>
          <w:lang w:val="uz-Cyrl-UZ"/>
        </w:rPr>
        <w:t>қ</w:t>
      </w:r>
      <w:r w:rsidRPr="00B11D04">
        <w:rPr>
          <w:b/>
          <w:bCs/>
          <w:lang w:val="uz-Cyrl-UZ"/>
        </w:rPr>
        <w:t xml:space="preserve"> кўрсатилиши лозим)</w:t>
      </w:r>
      <w:r w:rsidR="00EE313E">
        <w:rPr>
          <w:b/>
          <w:bCs/>
          <w:lang w:val="uz-Cyrl-UZ"/>
        </w:rPr>
        <w:t>:</w:t>
      </w:r>
    </w:p>
    <w:p w14:paraId="5C9C4334" w14:textId="20F5A6A2" w:rsidR="00F10603" w:rsidRDefault="00801C9E" w:rsidP="0010247D">
      <w:pPr>
        <w:widowControl w:val="0"/>
        <w:autoSpaceDE w:val="0"/>
        <w:autoSpaceDN w:val="0"/>
        <w:adjustRightInd w:val="0"/>
        <w:rPr>
          <w:lang w:val="en-US"/>
        </w:rPr>
      </w:pPr>
      <w:r w:rsidRPr="00801C9E">
        <w:t>${elected_body_member}</w:t>
      </w:r>
    </w:p>
    <w:p w14:paraId="06257EE1" w14:textId="77777777" w:rsidR="00801C9E" w:rsidRPr="00801C9E" w:rsidRDefault="00801C9E" w:rsidP="0010247D">
      <w:pPr>
        <w:widowControl w:val="0"/>
        <w:autoSpaceDE w:val="0"/>
        <w:autoSpaceDN w:val="0"/>
        <w:adjustRightInd w:val="0"/>
        <w:rPr>
          <w:lang w:val="en-US"/>
        </w:rPr>
      </w:pPr>
    </w:p>
    <w:p w14:paraId="71CB0C36" w14:textId="77777777" w:rsidR="00AF0283" w:rsidRPr="00B11D04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lang w:val="uz-Cyrl-UZ"/>
        </w:rPr>
      </w:pPr>
      <w:r w:rsidRPr="00B11D04">
        <w:rPr>
          <w:b/>
          <w:bCs/>
          <w:lang w:val="uz-Cyrl-UZ"/>
        </w:rPr>
        <w:t>МЕ</w:t>
      </w:r>
      <w:r w:rsidR="008E5C34" w:rsidRPr="00B11D04">
        <w:rPr>
          <w:b/>
          <w:bCs/>
          <w:lang w:val="uz-Cyrl-UZ"/>
        </w:rPr>
        <w:t>Ҳ</w:t>
      </w:r>
      <w:r w:rsidRPr="00B11D04">
        <w:rPr>
          <w:b/>
          <w:bCs/>
          <w:lang w:val="uz-Cyrl-UZ"/>
        </w:rPr>
        <w:t>НАТ ФАОЛИЯТИ</w:t>
      </w:r>
    </w:p>
    <w:p w14:paraId="15A06A28" w14:textId="77777777" w:rsidR="00B11D04" w:rsidRDefault="00B11D04" w:rsidP="00B11D04">
      <w:pPr>
        <w:widowControl w:val="0"/>
        <w:autoSpaceDE w:val="0"/>
        <w:autoSpaceDN w:val="0"/>
        <w:adjustRightInd w:val="0"/>
        <w:ind w:left="1486" w:hanging="1486"/>
      </w:pPr>
    </w:p>
    <w:p w14:paraId="461541CB" w14:textId="179D98BC" w:rsidR="00AE1859" w:rsidRPr="00B11D04" w:rsidRDefault="00801C9E" w:rsidP="00B11D04">
      <w:pPr>
        <w:widowControl w:val="0"/>
        <w:autoSpaceDE w:val="0"/>
        <w:autoSpaceDN w:val="0"/>
        <w:adjustRightInd w:val="0"/>
        <w:ind w:left="1620" w:hanging="1620"/>
        <w:rPr>
          <w:lang w:val="uz-Cyrl-UZ"/>
        </w:rPr>
      </w:pPr>
      <w:r w:rsidRPr="00801C9E">
        <w:t>${work_years}</w:t>
      </w:r>
      <w:r w:rsidR="00AE1859" w:rsidRPr="00B11D04">
        <w:rPr>
          <w:lang w:val="uz-Cyrl-UZ"/>
        </w:rPr>
        <w:t>.</w:t>
      </w:r>
      <w:r w:rsidR="00E11653" w:rsidRPr="00B11D04">
        <w:rPr>
          <w:lang w:val="uz-Cyrl-UZ"/>
        </w:rPr>
        <w:t xml:space="preserve"> </w:t>
      </w:r>
      <w:r w:rsidR="00AE1859" w:rsidRPr="00B11D04">
        <w:rPr>
          <w:lang w:val="uz-Cyrl-UZ"/>
        </w:rPr>
        <w:t>-</w:t>
      </w:r>
      <w:r w:rsidR="00E11653" w:rsidRPr="00B11D04">
        <w:rPr>
          <w:lang w:val="uz-Cyrl-UZ"/>
        </w:rPr>
        <w:t xml:space="preserve"> </w:t>
      </w:r>
      <w:r w:rsidRPr="00801C9E">
        <w:t>${work_description}</w:t>
      </w:r>
    </w:p>
    <w:p w14:paraId="339BBF92" w14:textId="77777777" w:rsidR="00DF3562" w:rsidRPr="00801C9E" w:rsidRDefault="00DF3562" w:rsidP="004E7872">
      <w:pPr>
        <w:pStyle w:val="1"/>
        <w:numPr>
          <w:ilvl w:val="0"/>
          <w:numId w:val="0"/>
        </w:numPr>
        <w:jc w:val="center"/>
        <w:rPr>
          <w:b/>
          <w:sz w:val="28"/>
          <w:szCs w:val="28"/>
        </w:rPr>
      </w:pPr>
    </w:p>
    <w:p w14:paraId="2ABDB645" w14:textId="77777777" w:rsidR="00DF3562" w:rsidRPr="00801C9E" w:rsidRDefault="00DF3562" w:rsidP="00DF3562"/>
    <w:p w14:paraId="48311871" w14:textId="77777777" w:rsidR="00DF3562" w:rsidRPr="00801C9E" w:rsidRDefault="00DF3562" w:rsidP="00DF3562"/>
    <w:p w14:paraId="359E4061" w14:textId="77777777" w:rsidR="00DF3562" w:rsidRPr="00801C9E" w:rsidRDefault="00DF3562" w:rsidP="00DF3562"/>
    <w:p w14:paraId="346B79F9" w14:textId="77777777" w:rsidR="00DF3562" w:rsidRPr="00801C9E" w:rsidRDefault="00DF3562" w:rsidP="00DF3562"/>
    <w:p w14:paraId="32BDE0E4" w14:textId="77777777" w:rsidR="00DF3562" w:rsidRPr="00801C9E" w:rsidRDefault="00DF3562" w:rsidP="00DF3562"/>
    <w:p w14:paraId="19A9D86B" w14:textId="77777777" w:rsidR="00DF3562" w:rsidRPr="00801C9E" w:rsidRDefault="00DF3562" w:rsidP="00DF3562"/>
    <w:p w14:paraId="6DE5ADBD" w14:textId="77777777" w:rsidR="00DF3562" w:rsidRPr="00801C9E" w:rsidRDefault="00DF3562" w:rsidP="00DF3562"/>
    <w:p w14:paraId="079018DD" w14:textId="77777777" w:rsidR="00DF3562" w:rsidRPr="00801C9E" w:rsidRDefault="00DF3562" w:rsidP="00DF3562"/>
    <w:p w14:paraId="039B5967" w14:textId="77777777" w:rsidR="00DF3562" w:rsidRPr="00801C9E" w:rsidRDefault="00DF3562" w:rsidP="00DF3562"/>
    <w:p w14:paraId="0BF0D716" w14:textId="77777777" w:rsidR="00DF3562" w:rsidRPr="00801C9E" w:rsidRDefault="00DF3562" w:rsidP="00DF3562"/>
    <w:p w14:paraId="67404367" w14:textId="77777777" w:rsidR="00DF3562" w:rsidRDefault="00DF3562" w:rsidP="00DF3562">
      <w:pPr>
        <w:rPr>
          <w:lang w:val="en-US"/>
        </w:rPr>
      </w:pPr>
    </w:p>
    <w:p w14:paraId="790994E8" w14:textId="77777777" w:rsidR="00801C9E" w:rsidRDefault="00801C9E" w:rsidP="00DF3562">
      <w:pPr>
        <w:rPr>
          <w:lang w:val="en-US"/>
        </w:rPr>
      </w:pPr>
    </w:p>
    <w:p w14:paraId="15C01863" w14:textId="77777777" w:rsidR="00801C9E" w:rsidRDefault="00801C9E" w:rsidP="00DF3562">
      <w:pPr>
        <w:rPr>
          <w:lang w:val="en-US"/>
        </w:rPr>
      </w:pPr>
    </w:p>
    <w:p w14:paraId="570DE896" w14:textId="77777777" w:rsidR="00801C9E" w:rsidRDefault="00801C9E" w:rsidP="00DF3562">
      <w:pPr>
        <w:rPr>
          <w:lang w:val="en-US"/>
        </w:rPr>
      </w:pPr>
    </w:p>
    <w:p w14:paraId="6BAB79C6" w14:textId="77777777" w:rsidR="00801C9E" w:rsidRDefault="00801C9E" w:rsidP="00DF3562">
      <w:pPr>
        <w:rPr>
          <w:lang w:val="en-US"/>
        </w:rPr>
      </w:pPr>
    </w:p>
    <w:p w14:paraId="344B928E" w14:textId="77777777" w:rsidR="00801C9E" w:rsidRDefault="00801C9E" w:rsidP="00DF3562">
      <w:pPr>
        <w:rPr>
          <w:lang w:val="en-US"/>
        </w:rPr>
      </w:pPr>
    </w:p>
    <w:p w14:paraId="4B4D1706" w14:textId="77777777" w:rsidR="00801C9E" w:rsidRDefault="00801C9E" w:rsidP="00DF3562">
      <w:pPr>
        <w:rPr>
          <w:lang w:val="en-US"/>
        </w:rPr>
      </w:pPr>
    </w:p>
    <w:p w14:paraId="2EDA204A" w14:textId="77777777" w:rsidR="00801C9E" w:rsidRDefault="00801C9E" w:rsidP="00DF3562">
      <w:pPr>
        <w:rPr>
          <w:lang w:val="en-US"/>
        </w:rPr>
      </w:pPr>
    </w:p>
    <w:p w14:paraId="2EFFAD30" w14:textId="77777777" w:rsidR="00801C9E" w:rsidRDefault="00801C9E" w:rsidP="00DF3562">
      <w:pPr>
        <w:rPr>
          <w:lang w:val="en-US"/>
        </w:rPr>
      </w:pPr>
    </w:p>
    <w:p w14:paraId="262EC3D7" w14:textId="77777777" w:rsidR="00801C9E" w:rsidRDefault="00801C9E" w:rsidP="00DF3562">
      <w:pPr>
        <w:rPr>
          <w:lang w:val="en-US"/>
        </w:rPr>
      </w:pPr>
    </w:p>
    <w:p w14:paraId="272D9FE3" w14:textId="77777777" w:rsidR="00801C9E" w:rsidRPr="00801C9E" w:rsidRDefault="00801C9E" w:rsidP="00DF3562">
      <w:pPr>
        <w:rPr>
          <w:lang w:val="en-US"/>
        </w:rPr>
      </w:pPr>
    </w:p>
    <w:p w14:paraId="29917975" w14:textId="77777777" w:rsidR="00DF3562" w:rsidRPr="00801C9E" w:rsidRDefault="00DF3562" w:rsidP="00DF3562"/>
    <w:p w14:paraId="13CF1906" w14:textId="5E84E071" w:rsidR="00DF3562" w:rsidRPr="002572BF" w:rsidRDefault="00801C9E" w:rsidP="00DF3562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  <w:r w:rsidRPr="00801C9E">
        <w:rPr>
          <w:b/>
          <w:sz w:val="28"/>
          <w:szCs w:val="28"/>
          <w:lang w:val="en-US"/>
        </w:rPr>
        <w:lastRenderedPageBreak/>
        <w:t>${full_name}</w:t>
      </w:r>
      <w:r w:rsidR="00DF3562" w:rsidRPr="002572BF">
        <w:rPr>
          <w:b/>
          <w:sz w:val="28"/>
          <w:szCs w:val="28"/>
          <w:lang w:val="uz-Cyrl-UZ"/>
        </w:rPr>
        <w:t>нинг яқин қариндошлари ҳақида</w:t>
      </w:r>
    </w:p>
    <w:p w14:paraId="0AFFC3B7" w14:textId="77777777" w:rsidR="00DF3562" w:rsidRPr="002572BF" w:rsidRDefault="00DF3562" w:rsidP="00DF3562">
      <w:pPr>
        <w:jc w:val="center"/>
        <w:rPr>
          <w:b/>
          <w:bCs/>
          <w:sz w:val="28"/>
          <w:szCs w:val="28"/>
          <w:lang w:val="uz-Cyrl-UZ"/>
        </w:rPr>
      </w:pPr>
      <w:r w:rsidRPr="002572BF">
        <w:rPr>
          <w:b/>
          <w:bCs/>
          <w:sz w:val="28"/>
          <w:szCs w:val="28"/>
          <w:lang w:val="uz-Cyrl-UZ"/>
        </w:rPr>
        <w:t>МАЪЛУМОТ</w:t>
      </w:r>
    </w:p>
    <w:p w14:paraId="1103F05E" w14:textId="77777777" w:rsidR="00DF3562" w:rsidRPr="002840B5" w:rsidRDefault="00DF3562" w:rsidP="00DF3562">
      <w:pPr>
        <w:jc w:val="center"/>
        <w:rPr>
          <w:b/>
          <w:bCs/>
          <w:sz w:val="22"/>
          <w:szCs w:val="22"/>
          <w:lang w:val="uz-Cyrl-UZ"/>
        </w:rPr>
      </w:pPr>
    </w:p>
    <w:tbl>
      <w:tblPr>
        <w:tblW w:w="102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2286"/>
        <w:gridCol w:w="1876"/>
        <w:gridCol w:w="2700"/>
        <w:gridCol w:w="2000"/>
      </w:tblGrid>
      <w:tr w:rsidR="00DF3562" w:rsidRPr="002840B5" w14:paraId="48042894" w14:textId="77777777" w:rsidTr="00101FED">
        <w:tblPrEx>
          <w:tblCellMar>
            <w:top w:w="0" w:type="dxa"/>
            <w:bottom w:w="0" w:type="dxa"/>
          </w:tblCellMar>
        </w:tblPrEx>
        <w:tc>
          <w:tcPr>
            <w:tcW w:w="1418" w:type="dxa"/>
            <w:vAlign w:val="center"/>
          </w:tcPr>
          <w:p w14:paraId="5F28F20E" w14:textId="77777777" w:rsidR="00DF3562" w:rsidRPr="002840B5" w:rsidRDefault="00DF3562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Қариндош-лиги</w:t>
            </w:r>
          </w:p>
        </w:tc>
        <w:tc>
          <w:tcPr>
            <w:tcW w:w="2286" w:type="dxa"/>
            <w:vAlign w:val="center"/>
          </w:tcPr>
          <w:p w14:paraId="40DAEDDC" w14:textId="77777777" w:rsidR="00DF3562" w:rsidRPr="002840B5" w:rsidRDefault="00DF3562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Фамилияси, исми ва отасининг исми </w:t>
            </w:r>
          </w:p>
        </w:tc>
        <w:tc>
          <w:tcPr>
            <w:tcW w:w="1876" w:type="dxa"/>
            <w:vAlign w:val="center"/>
          </w:tcPr>
          <w:p w14:paraId="29E3E48B" w14:textId="77777777" w:rsidR="00DF3562" w:rsidRPr="002840B5" w:rsidRDefault="00DF3562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Туғилган йили ва жойи</w:t>
            </w:r>
          </w:p>
        </w:tc>
        <w:tc>
          <w:tcPr>
            <w:tcW w:w="2700" w:type="dxa"/>
            <w:vAlign w:val="center"/>
          </w:tcPr>
          <w:p w14:paraId="26C3773F" w14:textId="77777777" w:rsidR="00DF3562" w:rsidRPr="002840B5" w:rsidRDefault="00DF3562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00" w:type="dxa"/>
            <w:vAlign w:val="center"/>
          </w:tcPr>
          <w:p w14:paraId="33C2820E" w14:textId="77777777" w:rsidR="00DF3562" w:rsidRPr="002840B5" w:rsidRDefault="00DF3562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DF3562" w:rsidRPr="002840B5" w14:paraId="0AEBED34" w14:textId="77777777" w:rsidTr="00101FED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14:paraId="62959945" w14:textId="208925F2" w:rsidR="00DF3562" w:rsidRPr="002840B5" w:rsidRDefault="00801C9E" w:rsidP="00101FE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801C9E">
              <w:rPr>
                <w:b/>
                <w:sz w:val="22"/>
                <w:szCs w:val="22"/>
              </w:rPr>
              <w:t>${rel_type}</w:t>
            </w:r>
          </w:p>
        </w:tc>
        <w:tc>
          <w:tcPr>
            <w:tcW w:w="2286" w:type="dxa"/>
            <w:vAlign w:val="center"/>
          </w:tcPr>
          <w:p w14:paraId="2025CE4D" w14:textId="0260CD8B" w:rsidR="00DF3562" w:rsidRPr="002840B5" w:rsidRDefault="00801C9E" w:rsidP="00101FED">
            <w:pPr>
              <w:jc w:val="center"/>
              <w:rPr>
                <w:sz w:val="22"/>
                <w:szCs w:val="22"/>
                <w:lang w:val="uz-Cyrl-UZ"/>
              </w:rPr>
            </w:pPr>
            <w:r w:rsidRPr="00801C9E">
              <w:rPr>
                <w:sz w:val="22"/>
                <w:szCs w:val="22"/>
              </w:rPr>
              <w:t>${rel_name}</w:t>
            </w:r>
          </w:p>
        </w:tc>
        <w:tc>
          <w:tcPr>
            <w:tcW w:w="1876" w:type="dxa"/>
            <w:vAlign w:val="center"/>
          </w:tcPr>
          <w:p w14:paraId="65681877" w14:textId="7264FC9C" w:rsidR="00DF3562" w:rsidRPr="002840B5" w:rsidRDefault="00801C9E" w:rsidP="00101FED">
            <w:pPr>
              <w:jc w:val="center"/>
              <w:rPr>
                <w:sz w:val="22"/>
                <w:szCs w:val="22"/>
                <w:lang w:val="uz-Cyrl-UZ"/>
              </w:rPr>
            </w:pPr>
            <w:r w:rsidRPr="00801C9E">
              <w:rPr>
                <w:sz w:val="22"/>
                <w:szCs w:val="22"/>
              </w:rPr>
              <w:t>${rel_birth}</w:t>
            </w:r>
          </w:p>
        </w:tc>
        <w:tc>
          <w:tcPr>
            <w:tcW w:w="2700" w:type="dxa"/>
            <w:vAlign w:val="center"/>
          </w:tcPr>
          <w:p w14:paraId="657F8BC8" w14:textId="48F7401A" w:rsidR="00DF3562" w:rsidRPr="002840B5" w:rsidRDefault="00801C9E" w:rsidP="00101FED">
            <w:pPr>
              <w:jc w:val="center"/>
              <w:rPr>
                <w:sz w:val="22"/>
                <w:szCs w:val="22"/>
                <w:lang w:val="uz-Cyrl-UZ"/>
              </w:rPr>
            </w:pPr>
            <w:r w:rsidRPr="00801C9E">
              <w:rPr>
                <w:sz w:val="22"/>
                <w:szCs w:val="22"/>
              </w:rPr>
              <w:t>${rel_work}</w:t>
            </w:r>
          </w:p>
        </w:tc>
        <w:tc>
          <w:tcPr>
            <w:tcW w:w="2000" w:type="dxa"/>
            <w:vAlign w:val="center"/>
          </w:tcPr>
          <w:p w14:paraId="7617D24E" w14:textId="1AD2F7F7" w:rsidR="00DF3562" w:rsidRPr="002840B5" w:rsidRDefault="00801C9E" w:rsidP="00101FED">
            <w:pPr>
              <w:jc w:val="center"/>
              <w:rPr>
                <w:sz w:val="22"/>
                <w:szCs w:val="22"/>
                <w:lang w:val="uz-Cyrl-UZ"/>
              </w:rPr>
            </w:pPr>
            <w:r w:rsidRPr="00801C9E">
              <w:rPr>
                <w:sz w:val="22"/>
                <w:szCs w:val="22"/>
              </w:rPr>
              <w:t>${rel_address}</w:t>
            </w:r>
          </w:p>
        </w:tc>
      </w:tr>
    </w:tbl>
    <w:p w14:paraId="45C43918" w14:textId="77777777" w:rsidR="00DF3562" w:rsidRPr="00DF3562" w:rsidRDefault="00DF3562" w:rsidP="00DF3562">
      <w:pPr>
        <w:rPr>
          <w:lang w:val="en-US"/>
        </w:rPr>
      </w:pPr>
    </w:p>
    <w:sectPr w:rsidR="00DF3562" w:rsidRPr="00DF3562" w:rsidSect="004B052E">
      <w:pgSz w:w="11905" w:h="16837"/>
      <w:pgMar w:top="851" w:right="567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Uzb Roman">
    <w:altName w:val="Cambria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 w15:restartNumberingAfterBreak="0">
    <w:nsid w:val="59E032EE"/>
    <w:multiLevelType w:val="multilevel"/>
    <w:tmpl w:val="191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4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8194446">
    <w:abstractNumId w:val="0"/>
  </w:num>
  <w:num w:numId="2" w16cid:durableId="1331836965">
    <w:abstractNumId w:val="1"/>
  </w:num>
  <w:num w:numId="3" w16cid:durableId="871891446">
    <w:abstractNumId w:val="3"/>
  </w:num>
  <w:num w:numId="4" w16cid:durableId="1555774666">
    <w:abstractNumId w:val="4"/>
  </w:num>
  <w:num w:numId="5" w16cid:durableId="213590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59"/>
    <w:rsid w:val="000311D7"/>
    <w:rsid w:val="0005679A"/>
    <w:rsid w:val="000617DB"/>
    <w:rsid w:val="00093E26"/>
    <w:rsid w:val="0010247D"/>
    <w:rsid w:val="00104B46"/>
    <w:rsid w:val="00127BD0"/>
    <w:rsid w:val="00134D9F"/>
    <w:rsid w:val="001506A4"/>
    <w:rsid w:val="001543F3"/>
    <w:rsid w:val="00163ED5"/>
    <w:rsid w:val="00182946"/>
    <w:rsid w:val="001A5F51"/>
    <w:rsid w:val="001F3635"/>
    <w:rsid w:val="00203890"/>
    <w:rsid w:val="00234F46"/>
    <w:rsid w:val="002456FC"/>
    <w:rsid w:val="002572BF"/>
    <w:rsid w:val="002840B5"/>
    <w:rsid w:val="00297B49"/>
    <w:rsid w:val="00304A3F"/>
    <w:rsid w:val="00310265"/>
    <w:rsid w:val="003102F8"/>
    <w:rsid w:val="00387A2B"/>
    <w:rsid w:val="003B3336"/>
    <w:rsid w:val="003D1F95"/>
    <w:rsid w:val="00426100"/>
    <w:rsid w:val="004B052E"/>
    <w:rsid w:val="004E7872"/>
    <w:rsid w:val="00512070"/>
    <w:rsid w:val="0051395D"/>
    <w:rsid w:val="0052062A"/>
    <w:rsid w:val="00587B6F"/>
    <w:rsid w:val="005A5B81"/>
    <w:rsid w:val="005C6E22"/>
    <w:rsid w:val="005F167A"/>
    <w:rsid w:val="005F7EDE"/>
    <w:rsid w:val="00600FFB"/>
    <w:rsid w:val="0060292C"/>
    <w:rsid w:val="00607666"/>
    <w:rsid w:val="006126B9"/>
    <w:rsid w:val="006146D9"/>
    <w:rsid w:val="00625836"/>
    <w:rsid w:val="00696CA4"/>
    <w:rsid w:val="006B6B6C"/>
    <w:rsid w:val="0071103A"/>
    <w:rsid w:val="007346B2"/>
    <w:rsid w:val="00745E92"/>
    <w:rsid w:val="007A35FA"/>
    <w:rsid w:val="007A3CD3"/>
    <w:rsid w:val="007D3C44"/>
    <w:rsid w:val="007D6FD8"/>
    <w:rsid w:val="00801C9E"/>
    <w:rsid w:val="0080226C"/>
    <w:rsid w:val="00804BE1"/>
    <w:rsid w:val="00813507"/>
    <w:rsid w:val="00840A8D"/>
    <w:rsid w:val="008519FE"/>
    <w:rsid w:val="00852859"/>
    <w:rsid w:val="00884513"/>
    <w:rsid w:val="008A0DCF"/>
    <w:rsid w:val="008A3E36"/>
    <w:rsid w:val="008B3681"/>
    <w:rsid w:val="008E5C34"/>
    <w:rsid w:val="009142A4"/>
    <w:rsid w:val="00937ACA"/>
    <w:rsid w:val="009A5238"/>
    <w:rsid w:val="009B0947"/>
    <w:rsid w:val="009D17BF"/>
    <w:rsid w:val="009E14EC"/>
    <w:rsid w:val="009E171F"/>
    <w:rsid w:val="009E521A"/>
    <w:rsid w:val="009F380C"/>
    <w:rsid w:val="00A156A3"/>
    <w:rsid w:val="00A23754"/>
    <w:rsid w:val="00A25CD3"/>
    <w:rsid w:val="00A661D5"/>
    <w:rsid w:val="00A705A8"/>
    <w:rsid w:val="00A937EB"/>
    <w:rsid w:val="00AE1859"/>
    <w:rsid w:val="00AE79B4"/>
    <w:rsid w:val="00AF0283"/>
    <w:rsid w:val="00B06867"/>
    <w:rsid w:val="00B11D04"/>
    <w:rsid w:val="00B46DF6"/>
    <w:rsid w:val="00B748D2"/>
    <w:rsid w:val="00BB68CB"/>
    <w:rsid w:val="00BC1C83"/>
    <w:rsid w:val="00BF068D"/>
    <w:rsid w:val="00C67662"/>
    <w:rsid w:val="00CA7D88"/>
    <w:rsid w:val="00CF4A90"/>
    <w:rsid w:val="00D73BF3"/>
    <w:rsid w:val="00D7692D"/>
    <w:rsid w:val="00DA4B80"/>
    <w:rsid w:val="00DD3D66"/>
    <w:rsid w:val="00DF3562"/>
    <w:rsid w:val="00E0279A"/>
    <w:rsid w:val="00E11653"/>
    <w:rsid w:val="00E41420"/>
    <w:rsid w:val="00E47F12"/>
    <w:rsid w:val="00E862F9"/>
    <w:rsid w:val="00E95028"/>
    <w:rsid w:val="00EB1B39"/>
    <w:rsid w:val="00ED7732"/>
    <w:rsid w:val="00EE313E"/>
    <w:rsid w:val="00F10603"/>
    <w:rsid w:val="00F119D9"/>
    <w:rsid w:val="00F30F15"/>
    <w:rsid w:val="00F371B1"/>
    <w:rsid w:val="00F46DBE"/>
    <w:rsid w:val="00F56BDD"/>
    <w:rsid w:val="00FA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555244"/>
  <w15:chartTrackingRefBased/>
  <w15:docId w15:val="{BBEBE7EE-50E4-470E-89B8-281E7707F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link w:val="a4"/>
    <w:rsid w:val="001F36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basedOn w:val="a0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Маълумотнома.dot</Template>
  <TotalTime>1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dc:description/>
  <cp:lastModifiedBy>Jumaniyozov Umidbek</cp:lastModifiedBy>
  <cp:revision>2</cp:revision>
  <cp:lastPrinted>2012-12-27T05:16:00Z</cp:lastPrinted>
  <dcterms:created xsi:type="dcterms:W3CDTF">2026-04-08T05:18:00Z</dcterms:created>
  <dcterms:modified xsi:type="dcterms:W3CDTF">2026-04-08T05:18:00Z</dcterms:modified>
</cp:coreProperties>
</file>